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5C0A" w14:textId="77777777" w:rsidR="0013497B" w:rsidRDefault="0013497B" w:rsidP="00314887">
      <w:pPr>
        <w:spacing w:before="60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4C62CE9" wp14:editId="6EAA47C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" name="Rectangle 1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9" name="Freeform: Shape 9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8D34F5" id="Group 2" o:spid="_x0000_s1026" alt="&quot;&quot;" style="position:absolute;margin-left:4.3pt;margin-top:18.85pt;width:710.65pt;height:537.1pt;z-index:-251657216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">
                <v:rect id="Rectangle 1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: Shape 9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0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1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2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3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4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5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16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7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66"/>
        <w:gridCol w:w="4059"/>
        <w:gridCol w:w="4143"/>
        <w:gridCol w:w="3990"/>
        <w:gridCol w:w="1042"/>
      </w:tblGrid>
      <w:tr w:rsidR="0013497B" w:rsidRPr="002416E6" w14:paraId="62E9BA5F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0F2393CC" w14:textId="77777777" w:rsidR="0013497B" w:rsidRPr="002416E6" w:rsidRDefault="0013497B" w:rsidP="002416E6">
            <w:pPr>
              <w:pStyle w:val="Heading2"/>
            </w:pPr>
            <w:r>
              <w:t>UNDERGRAD CERTIFICATE</w:t>
            </w:r>
          </w:p>
        </w:tc>
      </w:tr>
      <w:tr w:rsidR="0013497B" w:rsidRPr="002416E6" w14:paraId="7BB060D3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3B9FC75F" w14:textId="77777777" w:rsidR="0013497B" w:rsidRPr="002416E6" w:rsidRDefault="0013497B" w:rsidP="00C56065">
            <w:pPr>
              <w:pStyle w:val="Heading3"/>
            </w:pPr>
            <w:sdt>
              <w:sdtPr>
                <w:id w:val="-1513449137"/>
                <w:placeholder>
                  <w:docPart w:val="CAD95B63E9E640E4A1C303E97261EAEB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13497B" w:rsidRPr="002416E6" w14:paraId="0B698962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387F6C46" w14:textId="77777777" w:rsidR="0013497B" w:rsidRPr="002416E6" w:rsidRDefault="0013497B" w:rsidP="00C56065">
            <w:pPr>
              <w:pStyle w:val="Heading1"/>
            </w:pPr>
            <w:r w:rsidRPr="00EB1FC3">
              <w:rPr>
                <w:noProof/>
              </w:rPr>
              <w:t>Shreena Solia</w:t>
            </w:r>
          </w:p>
        </w:tc>
      </w:tr>
      <w:tr w:rsidR="0013497B" w:rsidRPr="002416E6" w14:paraId="1A9F857C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6AC820CF" w14:textId="77777777" w:rsidR="0013497B" w:rsidRPr="002416E6" w:rsidRDefault="0013497B" w:rsidP="002416E6">
            <w:r>
              <w:t>has successfully completed their Bachelors in Technology in Computer Science from Darshan University</w:t>
            </w:r>
          </w:p>
        </w:tc>
      </w:tr>
      <w:tr w:rsidR="0013497B" w:rsidRPr="002416E6" w14:paraId="03FA2032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74D0A941" w14:textId="77777777" w:rsidR="0013497B" w:rsidRPr="002416E6" w:rsidRDefault="0013497B" w:rsidP="001962F9">
            <w:pPr>
              <w:pStyle w:val="Heading3"/>
            </w:pPr>
            <w:r>
              <w:t>JUNE 04, 2029</w:t>
            </w:r>
          </w:p>
        </w:tc>
      </w:tr>
      <w:tr w:rsidR="0013497B" w:rsidRPr="002416E6" w14:paraId="1A48F954" w14:textId="77777777" w:rsidTr="00C56065">
        <w:trPr>
          <w:trHeight w:val="1152"/>
        </w:trPr>
        <w:tc>
          <w:tcPr>
            <w:tcW w:w="1276" w:type="dxa"/>
          </w:tcPr>
          <w:p w14:paraId="2DB1E220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C3CB5CD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60173A95" w14:textId="77777777" w:rsidR="0013497B" w:rsidRPr="002416E6" w:rsidRDefault="0013497B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3" name="Group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4" name="Oval 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7FE2EC" id="Group 3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">
                      <v:oval id="Oval 4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" fillcolor="#dcc683 [3206]" strokecolor="#bf9237 [3205]" strokeweight="6pt">
                        <v:stroke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62F6069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1155" w:type="dxa"/>
          </w:tcPr>
          <w:p w14:paraId="129286C5" w14:textId="77777777" w:rsidR="0013497B" w:rsidRPr="002416E6" w:rsidRDefault="0013497B" w:rsidP="001962F9">
            <w:pPr>
              <w:ind w:left="0" w:right="0"/>
            </w:pPr>
          </w:p>
        </w:tc>
      </w:tr>
      <w:tr w:rsidR="0013497B" w:rsidRPr="002416E6" w14:paraId="06BB681B" w14:textId="77777777" w:rsidTr="00C56065">
        <w:trPr>
          <w:trHeight w:val="1008"/>
        </w:trPr>
        <w:tc>
          <w:tcPr>
            <w:tcW w:w="1276" w:type="dxa"/>
          </w:tcPr>
          <w:p w14:paraId="7C91C31C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7EF700D4" w14:textId="77777777" w:rsidR="0013497B" w:rsidRPr="002416E6" w:rsidRDefault="0013497B" w:rsidP="001962F9">
            <w:pPr>
              <w:ind w:left="0" w:right="0"/>
            </w:pPr>
            <w:r>
              <w:t xml:space="preserve">Nilesh </w:t>
            </w:r>
            <w:proofErr w:type="spellStart"/>
            <w:r>
              <w:t>Gambhva</w:t>
            </w:r>
            <w:proofErr w:type="spellEnd"/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64E7C85D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2AFE81A9" w14:textId="77777777" w:rsidR="0013497B" w:rsidRPr="002416E6" w:rsidRDefault="0013497B" w:rsidP="001962F9">
            <w:pPr>
              <w:ind w:left="0" w:right="0"/>
            </w:pPr>
            <w:r>
              <w:t>Gopi Sanghani</w:t>
            </w:r>
          </w:p>
        </w:tc>
        <w:tc>
          <w:tcPr>
            <w:tcW w:w="1155" w:type="dxa"/>
          </w:tcPr>
          <w:p w14:paraId="00C0FD20" w14:textId="77777777" w:rsidR="0013497B" w:rsidRPr="002416E6" w:rsidRDefault="0013497B" w:rsidP="001962F9">
            <w:pPr>
              <w:ind w:left="0" w:right="0"/>
            </w:pPr>
          </w:p>
        </w:tc>
      </w:tr>
    </w:tbl>
    <w:p w14:paraId="5E957F1E" w14:textId="77777777" w:rsidR="0013497B" w:rsidRDefault="0013497B">
      <w:pPr>
        <w:sectPr w:rsidR="0013497B" w:rsidSect="0013497B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283A86CB" w14:textId="77777777" w:rsidR="0013497B" w:rsidRDefault="0013497B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54C62CE9" wp14:editId="6EAA47C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384402739" name="Group 38440273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824337194" name="Rectangle 824337194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36790320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1910860751" name="Freeform: Shape 1910860751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7966225" name="Freeform: Shape 1727966225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358173" name="Freeform: Shape 2076358173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2982120" name="Freeform: Shape 602982120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51357" name="Freeform: Shape 205551357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8069457" name="Freeform: Shape 1558069457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8005429" name="Freeform: Shape 1858005429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020442" name="Freeform: Shape 493020442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3370039" name="Freeform: Shape 1963370039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E91C6B" id="Group 384402739" o:spid="_x0000_s1026" alt="&quot;&quot;" style="position:absolute;margin-left:4.3pt;margin-top:18.85pt;width:710.65pt;height:537.1pt;z-index:-251655168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">
                <v:rect id="Rectangle 824337194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">
                  <v:shape id="Freeform: Shape 1910860751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1727966225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2076358173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602982120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205551357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558069457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858005429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493020442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963370039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67"/>
        <w:gridCol w:w="4060"/>
        <w:gridCol w:w="4142"/>
        <w:gridCol w:w="3989"/>
        <w:gridCol w:w="1042"/>
      </w:tblGrid>
      <w:tr w:rsidR="0013497B" w:rsidRPr="002416E6" w14:paraId="25B0B014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6851D04B" w14:textId="77777777" w:rsidR="0013497B" w:rsidRPr="002416E6" w:rsidRDefault="0013497B" w:rsidP="002416E6">
            <w:pPr>
              <w:pStyle w:val="Heading2"/>
            </w:pPr>
            <w:r>
              <w:t>UNDERGRAD CERTIFICATE</w:t>
            </w:r>
          </w:p>
        </w:tc>
      </w:tr>
      <w:tr w:rsidR="0013497B" w:rsidRPr="002416E6" w14:paraId="214E9E07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065FB926" w14:textId="77777777" w:rsidR="0013497B" w:rsidRPr="002416E6" w:rsidRDefault="0013497B" w:rsidP="00C56065">
            <w:pPr>
              <w:pStyle w:val="Heading3"/>
            </w:pPr>
            <w:sdt>
              <w:sdtPr>
                <w:id w:val="-150599376"/>
                <w:placeholder>
                  <w:docPart w:val="3BD96D871698464183AC2F061C76243A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13497B" w:rsidRPr="002416E6" w14:paraId="11EB85F1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6011475C" w14:textId="77777777" w:rsidR="0013497B" w:rsidRPr="002416E6" w:rsidRDefault="0013497B" w:rsidP="00C56065">
            <w:pPr>
              <w:pStyle w:val="Heading1"/>
            </w:pPr>
            <w:r w:rsidRPr="00EB1FC3">
              <w:rPr>
                <w:noProof/>
              </w:rPr>
              <w:t>Priyanshi Korvadiya</w:t>
            </w:r>
          </w:p>
        </w:tc>
      </w:tr>
      <w:tr w:rsidR="0013497B" w:rsidRPr="002416E6" w14:paraId="69FD4BED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137E2926" w14:textId="77777777" w:rsidR="0013497B" w:rsidRPr="002416E6" w:rsidRDefault="0013497B" w:rsidP="002416E6">
            <w:r>
              <w:t>has successfully completed their Bachelors in Technology in Computer Science from Darshan University</w:t>
            </w:r>
          </w:p>
        </w:tc>
      </w:tr>
      <w:tr w:rsidR="0013497B" w:rsidRPr="002416E6" w14:paraId="5B502100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3556BAFC" w14:textId="77777777" w:rsidR="0013497B" w:rsidRPr="002416E6" w:rsidRDefault="0013497B" w:rsidP="001962F9">
            <w:pPr>
              <w:pStyle w:val="Heading3"/>
            </w:pPr>
            <w:r>
              <w:t>JUNE 04, 2029</w:t>
            </w:r>
          </w:p>
        </w:tc>
      </w:tr>
      <w:tr w:rsidR="0013497B" w:rsidRPr="002416E6" w14:paraId="7009DB20" w14:textId="77777777" w:rsidTr="00C56065">
        <w:trPr>
          <w:trHeight w:val="1152"/>
        </w:trPr>
        <w:tc>
          <w:tcPr>
            <w:tcW w:w="1276" w:type="dxa"/>
          </w:tcPr>
          <w:p w14:paraId="2C0ED378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4FD36D99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7D205999" w14:textId="77777777" w:rsidR="0013497B" w:rsidRPr="002416E6" w:rsidRDefault="0013497B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926524977" name="Group 926524977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1129155702" name="Oval 112915570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7296518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20A245" id="Group 926524977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">
                      <v:oval id="Oval 1129155702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5D1A4CAC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1155" w:type="dxa"/>
          </w:tcPr>
          <w:p w14:paraId="54FC59B2" w14:textId="77777777" w:rsidR="0013497B" w:rsidRPr="002416E6" w:rsidRDefault="0013497B" w:rsidP="001962F9">
            <w:pPr>
              <w:ind w:left="0" w:right="0"/>
            </w:pPr>
          </w:p>
        </w:tc>
      </w:tr>
      <w:tr w:rsidR="0013497B" w:rsidRPr="002416E6" w14:paraId="14605E71" w14:textId="77777777" w:rsidTr="00C56065">
        <w:trPr>
          <w:trHeight w:val="1008"/>
        </w:trPr>
        <w:tc>
          <w:tcPr>
            <w:tcW w:w="1276" w:type="dxa"/>
          </w:tcPr>
          <w:p w14:paraId="4528562F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377F10C8" w14:textId="77777777" w:rsidR="0013497B" w:rsidRPr="002416E6" w:rsidRDefault="0013497B" w:rsidP="001962F9">
            <w:pPr>
              <w:ind w:left="0" w:right="0"/>
            </w:pPr>
            <w:r>
              <w:t xml:space="preserve">Nilesh </w:t>
            </w:r>
            <w:proofErr w:type="spellStart"/>
            <w:r>
              <w:t>Gambhva</w:t>
            </w:r>
            <w:proofErr w:type="spellEnd"/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20B39BFB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25739F10" w14:textId="77777777" w:rsidR="0013497B" w:rsidRPr="002416E6" w:rsidRDefault="0013497B" w:rsidP="001962F9">
            <w:pPr>
              <w:ind w:left="0" w:right="0"/>
            </w:pPr>
            <w:r>
              <w:t>Gopi Sanghani</w:t>
            </w:r>
          </w:p>
        </w:tc>
        <w:tc>
          <w:tcPr>
            <w:tcW w:w="1155" w:type="dxa"/>
          </w:tcPr>
          <w:p w14:paraId="5FA9E919" w14:textId="77777777" w:rsidR="0013497B" w:rsidRPr="002416E6" w:rsidRDefault="0013497B" w:rsidP="001962F9">
            <w:pPr>
              <w:ind w:left="0" w:right="0"/>
            </w:pPr>
          </w:p>
        </w:tc>
      </w:tr>
    </w:tbl>
    <w:p w14:paraId="5013E047" w14:textId="77777777" w:rsidR="0013497B" w:rsidRDefault="0013497B">
      <w:pPr>
        <w:sectPr w:rsidR="0013497B" w:rsidSect="0013497B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258FEBB8" w14:textId="77777777" w:rsidR="0013497B" w:rsidRDefault="0013497B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54C62CE9" wp14:editId="6EAA47C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276471052" name="Group 12764710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401980027" name="Rectangle 1401980027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6460297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462915043" name="Freeform: Shape 462915043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6003797" name="Freeform: Shape 666003797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3969482" name="Freeform: Shape 1813969482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419473" name="Freeform: Shape 715419473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5518661" name="Freeform: Shape 1095518661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6298334" name="Freeform: Shape 1916298334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7676168" name="Freeform: Shape 807676168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99773" name="Freeform: Shape 80699773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013821" name="Freeform: Shape 123013821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AD167B" id="Group 1276471052" o:spid="_x0000_s1026" alt="&quot;&quot;" style="position:absolute;margin-left:4.3pt;margin-top:18.85pt;width:710.65pt;height:537.1pt;z-index:-251653120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">
                <v:rect id="Rectangle 1401980027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">
                  <v:shape id="Freeform: Shape 462915043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666003797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813969482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715419473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095518661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916298334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807676168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80699773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23013821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66"/>
        <w:gridCol w:w="4059"/>
        <w:gridCol w:w="4143"/>
        <w:gridCol w:w="3990"/>
        <w:gridCol w:w="1042"/>
      </w:tblGrid>
      <w:tr w:rsidR="0013497B" w:rsidRPr="002416E6" w14:paraId="0BFDEE84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1D52C936" w14:textId="77777777" w:rsidR="0013497B" w:rsidRPr="002416E6" w:rsidRDefault="0013497B" w:rsidP="002416E6">
            <w:pPr>
              <w:pStyle w:val="Heading2"/>
            </w:pPr>
            <w:r>
              <w:t>UNDERGRAD CERTIFICATE</w:t>
            </w:r>
          </w:p>
        </w:tc>
      </w:tr>
      <w:tr w:rsidR="0013497B" w:rsidRPr="002416E6" w14:paraId="40529754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27B405E3" w14:textId="77777777" w:rsidR="0013497B" w:rsidRPr="002416E6" w:rsidRDefault="0013497B" w:rsidP="00C56065">
            <w:pPr>
              <w:pStyle w:val="Heading3"/>
            </w:pPr>
            <w:sdt>
              <w:sdtPr>
                <w:id w:val="1541471776"/>
                <w:placeholder>
                  <w:docPart w:val="EB7F43BFDEA64501A88BF9F712556586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13497B" w:rsidRPr="002416E6" w14:paraId="5B5A6A1A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3B843E65" w14:textId="77777777" w:rsidR="0013497B" w:rsidRPr="002416E6" w:rsidRDefault="0013497B" w:rsidP="00C56065">
            <w:pPr>
              <w:pStyle w:val="Heading1"/>
            </w:pPr>
            <w:r w:rsidRPr="00EB1FC3">
              <w:rPr>
                <w:noProof/>
              </w:rPr>
              <w:t>Priyal Vora</w:t>
            </w:r>
          </w:p>
        </w:tc>
      </w:tr>
      <w:tr w:rsidR="0013497B" w:rsidRPr="002416E6" w14:paraId="0010994E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36A5573D" w14:textId="77777777" w:rsidR="0013497B" w:rsidRPr="002416E6" w:rsidRDefault="0013497B" w:rsidP="002416E6">
            <w:r>
              <w:t>has successfully completed their Bachelors in Technology in Computer Science from Darshan University</w:t>
            </w:r>
          </w:p>
        </w:tc>
      </w:tr>
      <w:tr w:rsidR="0013497B" w:rsidRPr="002416E6" w14:paraId="03EB5571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17D5E628" w14:textId="77777777" w:rsidR="0013497B" w:rsidRPr="002416E6" w:rsidRDefault="0013497B" w:rsidP="001962F9">
            <w:pPr>
              <w:pStyle w:val="Heading3"/>
            </w:pPr>
            <w:r>
              <w:t>JUNE 04, 2029</w:t>
            </w:r>
          </w:p>
        </w:tc>
      </w:tr>
      <w:tr w:rsidR="0013497B" w:rsidRPr="002416E6" w14:paraId="394CF278" w14:textId="77777777" w:rsidTr="00C56065">
        <w:trPr>
          <w:trHeight w:val="1152"/>
        </w:trPr>
        <w:tc>
          <w:tcPr>
            <w:tcW w:w="1276" w:type="dxa"/>
          </w:tcPr>
          <w:p w14:paraId="76398710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7FF759B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3E4F8843" w14:textId="77777777" w:rsidR="0013497B" w:rsidRPr="002416E6" w:rsidRDefault="0013497B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212410556" name="Group 212410556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404283875" name="Oval 40428387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99080627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4E8542" id="Group 212410556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">
                      <v:oval id="Oval 404283875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0C2B3AB9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1155" w:type="dxa"/>
          </w:tcPr>
          <w:p w14:paraId="71789083" w14:textId="77777777" w:rsidR="0013497B" w:rsidRPr="002416E6" w:rsidRDefault="0013497B" w:rsidP="001962F9">
            <w:pPr>
              <w:ind w:left="0" w:right="0"/>
            </w:pPr>
          </w:p>
        </w:tc>
      </w:tr>
      <w:tr w:rsidR="0013497B" w:rsidRPr="002416E6" w14:paraId="7EFD5675" w14:textId="77777777" w:rsidTr="00C56065">
        <w:trPr>
          <w:trHeight w:val="1008"/>
        </w:trPr>
        <w:tc>
          <w:tcPr>
            <w:tcW w:w="1276" w:type="dxa"/>
          </w:tcPr>
          <w:p w14:paraId="57FEA941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5FAFFD46" w14:textId="77777777" w:rsidR="0013497B" w:rsidRPr="002416E6" w:rsidRDefault="0013497B" w:rsidP="001962F9">
            <w:pPr>
              <w:ind w:left="0" w:right="0"/>
            </w:pPr>
            <w:r>
              <w:t xml:space="preserve">Nilesh </w:t>
            </w:r>
            <w:proofErr w:type="spellStart"/>
            <w:r>
              <w:t>Gambhva</w:t>
            </w:r>
            <w:proofErr w:type="spellEnd"/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7D945E63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3FF5F4C0" w14:textId="77777777" w:rsidR="0013497B" w:rsidRPr="002416E6" w:rsidRDefault="0013497B" w:rsidP="001962F9">
            <w:pPr>
              <w:ind w:left="0" w:right="0"/>
            </w:pPr>
            <w:r>
              <w:t>Gopi Sanghani</w:t>
            </w:r>
          </w:p>
        </w:tc>
        <w:tc>
          <w:tcPr>
            <w:tcW w:w="1155" w:type="dxa"/>
          </w:tcPr>
          <w:p w14:paraId="59BB3C18" w14:textId="77777777" w:rsidR="0013497B" w:rsidRPr="002416E6" w:rsidRDefault="0013497B" w:rsidP="001962F9">
            <w:pPr>
              <w:ind w:left="0" w:right="0"/>
            </w:pPr>
          </w:p>
        </w:tc>
      </w:tr>
    </w:tbl>
    <w:p w14:paraId="57EABC5D" w14:textId="77777777" w:rsidR="0013497B" w:rsidRDefault="0013497B">
      <w:pPr>
        <w:sectPr w:rsidR="0013497B" w:rsidSect="0013497B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63493159" w14:textId="77777777" w:rsidR="0013497B" w:rsidRDefault="0013497B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54C62CE9" wp14:editId="6EAA47C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896144989" name="Group 18961449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1087300641" name="Rectangle 1087300641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81131127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774514695" name="Freeform: Shape 774514695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2205855" name="Freeform: Shape 2072205855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507762" name="Freeform: Shape 1966507762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427261" name="Freeform: Shape 117427261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677345" name="Freeform: Shape 143677345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0869080" name="Freeform: Shape 600869080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8847034" name="Freeform: Shape 1328847034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913514" name="Freeform: Shape 86913514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961384" name="Freeform: Shape 144961384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0AA17C" id="Group 1896144989" o:spid="_x0000_s1026" alt="&quot;&quot;" style="position:absolute;margin-left:4.3pt;margin-top:18.85pt;width:710.65pt;height:537.1pt;z-index:-251651072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">
                <v:rect id="Rectangle 1087300641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">
                  <v:shape id="Freeform: Shape 774514695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2072205855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1966507762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17427261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143677345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600869080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328847034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86913514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44961384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66"/>
        <w:gridCol w:w="4059"/>
        <w:gridCol w:w="4143"/>
        <w:gridCol w:w="3990"/>
        <w:gridCol w:w="1042"/>
      </w:tblGrid>
      <w:tr w:rsidR="0013497B" w:rsidRPr="002416E6" w14:paraId="6352B30B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09F6FCF3" w14:textId="77777777" w:rsidR="0013497B" w:rsidRPr="002416E6" w:rsidRDefault="0013497B" w:rsidP="002416E6">
            <w:pPr>
              <w:pStyle w:val="Heading2"/>
            </w:pPr>
            <w:r>
              <w:t>UNDERGRAD CERTIFICATE</w:t>
            </w:r>
          </w:p>
        </w:tc>
      </w:tr>
      <w:tr w:rsidR="0013497B" w:rsidRPr="002416E6" w14:paraId="2F299CDA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76AB92BF" w14:textId="77777777" w:rsidR="0013497B" w:rsidRPr="002416E6" w:rsidRDefault="0013497B" w:rsidP="00C56065">
            <w:pPr>
              <w:pStyle w:val="Heading3"/>
            </w:pPr>
            <w:sdt>
              <w:sdtPr>
                <w:id w:val="-429890679"/>
                <w:placeholder>
                  <w:docPart w:val="AE5B8341BAAB4C2FBD16599C4D662168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13497B" w:rsidRPr="002416E6" w14:paraId="5FA8BDE4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6A732D96" w14:textId="77777777" w:rsidR="0013497B" w:rsidRPr="002416E6" w:rsidRDefault="0013497B" w:rsidP="00C56065">
            <w:pPr>
              <w:pStyle w:val="Heading1"/>
            </w:pPr>
            <w:r w:rsidRPr="00EB1FC3">
              <w:rPr>
                <w:noProof/>
              </w:rPr>
              <w:t>Swasti Raiyani</w:t>
            </w:r>
          </w:p>
        </w:tc>
      </w:tr>
      <w:tr w:rsidR="0013497B" w:rsidRPr="002416E6" w14:paraId="2770CF73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6789AAF8" w14:textId="77777777" w:rsidR="0013497B" w:rsidRPr="002416E6" w:rsidRDefault="0013497B" w:rsidP="002416E6">
            <w:r>
              <w:t>has successfully completed their Bachelors in Technology in Computer Science from Darshan University</w:t>
            </w:r>
          </w:p>
        </w:tc>
      </w:tr>
      <w:tr w:rsidR="0013497B" w:rsidRPr="002416E6" w14:paraId="1CC0F0A5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2DD34313" w14:textId="77777777" w:rsidR="0013497B" w:rsidRPr="002416E6" w:rsidRDefault="0013497B" w:rsidP="001962F9">
            <w:pPr>
              <w:pStyle w:val="Heading3"/>
            </w:pPr>
            <w:r>
              <w:t>JUNE 04, 2029</w:t>
            </w:r>
          </w:p>
        </w:tc>
      </w:tr>
      <w:tr w:rsidR="0013497B" w:rsidRPr="002416E6" w14:paraId="3A25E822" w14:textId="77777777" w:rsidTr="00C56065">
        <w:trPr>
          <w:trHeight w:val="1152"/>
        </w:trPr>
        <w:tc>
          <w:tcPr>
            <w:tcW w:w="1276" w:type="dxa"/>
          </w:tcPr>
          <w:p w14:paraId="30DC9B05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A33E7AF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544BE862" w14:textId="77777777" w:rsidR="0013497B" w:rsidRPr="002416E6" w:rsidRDefault="0013497B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1102439022" name="Group 1102439022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1800043319" name="Oval 1800043319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46325106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EDFB3B" id="Group 1102439022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">
                      <v:oval id="Oval 1800043319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F1EE033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1155" w:type="dxa"/>
          </w:tcPr>
          <w:p w14:paraId="5E8BF43E" w14:textId="77777777" w:rsidR="0013497B" w:rsidRPr="002416E6" w:rsidRDefault="0013497B" w:rsidP="001962F9">
            <w:pPr>
              <w:ind w:left="0" w:right="0"/>
            </w:pPr>
          </w:p>
        </w:tc>
      </w:tr>
      <w:tr w:rsidR="0013497B" w:rsidRPr="002416E6" w14:paraId="1B014AB1" w14:textId="77777777" w:rsidTr="00C56065">
        <w:trPr>
          <w:trHeight w:val="1008"/>
        </w:trPr>
        <w:tc>
          <w:tcPr>
            <w:tcW w:w="1276" w:type="dxa"/>
          </w:tcPr>
          <w:p w14:paraId="5B47329F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556DE889" w14:textId="77777777" w:rsidR="0013497B" w:rsidRPr="002416E6" w:rsidRDefault="0013497B" w:rsidP="001962F9">
            <w:pPr>
              <w:ind w:left="0" w:right="0"/>
            </w:pPr>
            <w:r>
              <w:t xml:space="preserve">Nilesh </w:t>
            </w:r>
            <w:proofErr w:type="spellStart"/>
            <w:r>
              <w:t>Gambhva</w:t>
            </w:r>
            <w:proofErr w:type="spellEnd"/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747EA363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394F0214" w14:textId="77777777" w:rsidR="0013497B" w:rsidRPr="002416E6" w:rsidRDefault="0013497B" w:rsidP="001962F9">
            <w:pPr>
              <w:ind w:left="0" w:right="0"/>
            </w:pPr>
            <w:r>
              <w:t>Gopi Sanghani</w:t>
            </w:r>
          </w:p>
        </w:tc>
        <w:tc>
          <w:tcPr>
            <w:tcW w:w="1155" w:type="dxa"/>
          </w:tcPr>
          <w:p w14:paraId="270F8F83" w14:textId="77777777" w:rsidR="0013497B" w:rsidRPr="002416E6" w:rsidRDefault="0013497B" w:rsidP="001962F9">
            <w:pPr>
              <w:ind w:left="0" w:right="0"/>
            </w:pPr>
          </w:p>
        </w:tc>
      </w:tr>
    </w:tbl>
    <w:p w14:paraId="1B9B2153" w14:textId="77777777" w:rsidR="0013497B" w:rsidRDefault="0013497B">
      <w:pPr>
        <w:sectPr w:rsidR="0013497B" w:rsidSect="0013497B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295A2965" w14:textId="77777777" w:rsidR="0013497B" w:rsidRDefault="0013497B" w:rsidP="00314887">
      <w:pPr>
        <w:spacing w:before="600"/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54C62CE9" wp14:editId="6EAA47C9">
                <wp:simplePos x="0" y="0"/>
                <wp:positionH relativeFrom="column">
                  <wp:posOffset>54429</wp:posOffset>
                </wp:positionH>
                <wp:positionV relativeFrom="paragraph">
                  <wp:posOffset>239486</wp:posOffset>
                </wp:positionV>
                <wp:extent cx="9025128" cy="6821424"/>
                <wp:effectExtent l="38100" t="38100" r="62230" b="55880"/>
                <wp:wrapNone/>
                <wp:docPr id="1983232215" name="Group 19832322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5128" cy="6821424"/>
                          <a:chOff x="0" y="0"/>
                          <a:chExt cx="9025128" cy="6821424"/>
                        </a:xfrm>
                      </wpg:grpSpPr>
                      <wps:wsp>
                        <wps:cNvPr id="946684289" name="Rectangle 946684289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025128" cy="68214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16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33184884" name="Graphic 3" descr="Decorative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1981200" y="772885"/>
                            <a:ext cx="5065776" cy="5129784"/>
                            <a:chOff x="0" y="0"/>
                            <a:chExt cx="5067980" cy="5126457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</wpg:grpSpPr>
                        <wps:wsp>
                          <wps:cNvPr id="264553344" name="Freeform: Shape 264553344"/>
                          <wps:cNvSpPr/>
                          <wps:spPr>
                            <a:xfrm>
                              <a:off x="64974" y="3169485"/>
                              <a:ext cx="1884249" cy="671737"/>
                            </a:xfrm>
                            <a:custGeom>
                              <a:avLst/>
                              <a:gdLst>
                                <a:gd name="connsiteX0" fmla="*/ 1884249 w 1884249"/>
                                <a:gd name="connsiteY0" fmla="*/ 586019 h 671737"/>
                                <a:gd name="connsiteX1" fmla="*/ 1020094 w 1884249"/>
                                <a:gd name="connsiteY1" fmla="*/ 53231 h 671737"/>
                                <a:gd name="connsiteX2" fmla="*/ 0 w 1884249"/>
                                <a:gd name="connsiteY2" fmla="*/ 85718 h 671737"/>
                                <a:gd name="connsiteX3" fmla="*/ 864156 w 1884249"/>
                                <a:gd name="connsiteY3" fmla="*/ 618507 h 671737"/>
                                <a:gd name="connsiteX4" fmla="*/ 1884249 w 1884249"/>
                                <a:gd name="connsiteY4" fmla="*/ 586019 h 6717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1737">
                                  <a:moveTo>
                                    <a:pt x="1884249" y="586019"/>
                                  </a:moveTo>
                                  <a:cubicBezTo>
                                    <a:pt x="1884249" y="586019"/>
                                    <a:pt x="1539887" y="189677"/>
                                    <a:pt x="1020094" y="53231"/>
                                  </a:cubicBezTo>
                                  <a:cubicBezTo>
                                    <a:pt x="500301" y="-83214"/>
                                    <a:pt x="0" y="85718"/>
                                    <a:pt x="0" y="85718"/>
                                  </a:cubicBezTo>
                                  <a:cubicBezTo>
                                    <a:pt x="0" y="85718"/>
                                    <a:pt x="344363" y="482060"/>
                                    <a:pt x="864156" y="618507"/>
                                  </a:cubicBezTo>
                                  <a:cubicBezTo>
                                    <a:pt x="1383949" y="754952"/>
                                    <a:pt x="1884249" y="586019"/>
                                    <a:pt x="1884249" y="58601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501791" name="Freeform: Shape 82501791"/>
                          <wps:cNvSpPr/>
                          <wps:spPr>
                            <a:xfrm>
                              <a:off x="0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1377451 h 1377451"/>
                                <a:gd name="connsiteX1" fmla="*/ 896643 w 1377451"/>
                                <a:gd name="connsiteY1" fmla="*/ 480809 h 1377451"/>
                                <a:gd name="connsiteX2" fmla="*/ 0 w 1377451"/>
                                <a:gd name="connsiteY2" fmla="*/ 0 h 1377451"/>
                                <a:gd name="connsiteX3" fmla="*/ 480808 w 1377451"/>
                                <a:gd name="connsiteY3" fmla="*/ 896643 h 1377451"/>
                                <a:gd name="connsiteX4" fmla="*/ 1377451 w 1377451"/>
                                <a:gd name="connsiteY4" fmla="*/ 1377451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1377451"/>
                                  </a:moveTo>
                                  <a:cubicBezTo>
                                    <a:pt x="1377451" y="1377451"/>
                                    <a:pt x="1273493" y="864156"/>
                                    <a:pt x="896643" y="480809"/>
                                  </a:cubicBezTo>
                                  <a:cubicBezTo>
                                    <a:pt x="513295" y="103958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103959" y="513296"/>
                                    <a:pt x="480808" y="896643"/>
                                  </a:cubicBezTo>
                                  <a:cubicBezTo>
                                    <a:pt x="864156" y="1273493"/>
                                    <a:pt x="1377451" y="1377451"/>
                                    <a:pt x="1377451" y="13774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548390" name="Freeform: Shape 315548390"/>
                          <wps:cNvSpPr/>
                          <wps:spPr>
                            <a:xfrm>
                              <a:off x="609504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1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1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9793970" name="Freeform: Shape 1169793970"/>
                          <wps:cNvSpPr/>
                          <wps:spPr>
                            <a:xfrm>
                              <a:off x="1389193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6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9 w 671737"/>
                                <a:gd name="connsiteY3" fmla="*/ 1884249 h 1884249"/>
                                <a:gd name="connsiteX4" fmla="*/ 618506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6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9" y="1884249"/>
                                    <a:pt x="85719" y="1884249"/>
                                  </a:cubicBezTo>
                                  <a:cubicBezTo>
                                    <a:pt x="85719" y="1884249"/>
                                    <a:pt x="475563" y="1539887"/>
                                    <a:pt x="618506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187824" name="Freeform: Shape 520187824"/>
                          <wps:cNvSpPr/>
                          <wps:spPr>
                            <a:xfrm>
                              <a:off x="3118757" y="3166638"/>
                              <a:ext cx="1884249" cy="674584"/>
                            </a:xfrm>
                            <a:custGeom>
                              <a:avLst/>
                              <a:gdLst>
                                <a:gd name="connsiteX0" fmla="*/ 864156 w 1884249"/>
                                <a:gd name="connsiteY0" fmla="*/ 56078 h 674584"/>
                                <a:gd name="connsiteX1" fmla="*/ 0 w 1884249"/>
                                <a:gd name="connsiteY1" fmla="*/ 588866 h 674584"/>
                                <a:gd name="connsiteX2" fmla="*/ 1020093 w 1884249"/>
                                <a:gd name="connsiteY2" fmla="*/ 621353 h 674584"/>
                                <a:gd name="connsiteX3" fmla="*/ 1884249 w 1884249"/>
                                <a:gd name="connsiteY3" fmla="*/ 88565 h 674584"/>
                                <a:gd name="connsiteX4" fmla="*/ 864156 w 1884249"/>
                                <a:gd name="connsiteY4" fmla="*/ 56078 h 6745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84249" h="674584">
                                  <a:moveTo>
                                    <a:pt x="864156" y="56078"/>
                                  </a:moveTo>
                                  <a:cubicBezTo>
                                    <a:pt x="344363" y="192524"/>
                                    <a:pt x="0" y="588866"/>
                                    <a:pt x="0" y="588866"/>
                                  </a:cubicBezTo>
                                  <a:cubicBezTo>
                                    <a:pt x="0" y="588866"/>
                                    <a:pt x="500300" y="757799"/>
                                    <a:pt x="1020093" y="621353"/>
                                  </a:cubicBezTo>
                                  <a:cubicBezTo>
                                    <a:pt x="1539886" y="484907"/>
                                    <a:pt x="1884249" y="88565"/>
                                    <a:pt x="1884249" y="88565"/>
                                  </a:cubicBezTo>
                                  <a:cubicBezTo>
                                    <a:pt x="1884249" y="88565"/>
                                    <a:pt x="1383949" y="-86865"/>
                                    <a:pt x="864156" y="560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29540" name="Freeform: Shape 114129540"/>
                          <wps:cNvSpPr/>
                          <wps:spPr>
                            <a:xfrm>
                              <a:off x="3690529" y="1786789"/>
                              <a:ext cx="1377451" cy="1377451"/>
                            </a:xfrm>
                            <a:custGeom>
                              <a:avLst/>
                              <a:gdLst>
                                <a:gd name="connsiteX0" fmla="*/ 1377451 w 1377451"/>
                                <a:gd name="connsiteY0" fmla="*/ 0 h 1377451"/>
                                <a:gd name="connsiteX1" fmla="*/ 480808 w 1377451"/>
                                <a:gd name="connsiteY1" fmla="*/ 480809 h 1377451"/>
                                <a:gd name="connsiteX2" fmla="*/ 0 w 1377451"/>
                                <a:gd name="connsiteY2" fmla="*/ 1377451 h 1377451"/>
                                <a:gd name="connsiteX3" fmla="*/ 896643 w 1377451"/>
                                <a:gd name="connsiteY3" fmla="*/ 896643 h 1377451"/>
                                <a:gd name="connsiteX4" fmla="*/ 1377451 w 1377451"/>
                                <a:gd name="connsiteY4" fmla="*/ 0 h 1377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77451" h="1377451">
                                  <a:moveTo>
                                    <a:pt x="1377451" y="0"/>
                                  </a:moveTo>
                                  <a:cubicBezTo>
                                    <a:pt x="1377451" y="0"/>
                                    <a:pt x="864155" y="103958"/>
                                    <a:pt x="480808" y="480809"/>
                                  </a:cubicBezTo>
                                  <a:cubicBezTo>
                                    <a:pt x="97461" y="864156"/>
                                    <a:pt x="0" y="1377451"/>
                                    <a:pt x="0" y="1377451"/>
                                  </a:cubicBezTo>
                                  <a:cubicBezTo>
                                    <a:pt x="0" y="1377451"/>
                                    <a:pt x="513295" y="1273493"/>
                                    <a:pt x="896643" y="896643"/>
                                  </a:cubicBezTo>
                                  <a:cubicBezTo>
                                    <a:pt x="1273493" y="513296"/>
                                    <a:pt x="1377451" y="0"/>
                                    <a:pt x="137745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8321934" name="Freeform: Shape 1308321934"/>
                          <wps:cNvSpPr/>
                          <wps:spPr>
                            <a:xfrm>
                              <a:off x="3793235" y="500301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618507 w 671737"/>
                                <a:gd name="connsiteY0" fmla="*/ 1020094 h 1884249"/>
                                <a:gd name="connsiteX1" fmla="*/ 586019 w 671737"/>
                                <a:gd name="connsiteY1" fmla="*/ 0 h 1884249"/>
                                <a:gd name="connsiteX2" fmla="*/ 53231 w 671737"/>
                                <a:gd name="connsiteY2" fmla="*/ 864156 h 1884249"/>
                                <a:gd name="connsiteX3" fmla="*/ 85718 w 671737"/>
                                <a:gd name="connsiteY3" fmla="*/ 1884249 h 1884249"/>
                                <a:gd name="connsiteX4" fmla="*/ 618507 w 671737"/>
                                <a:gd name="connsiteY4" fmla="*/ 1020094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618507" y="1020094"/>
                                  </a:moveTo>
                                  <a:cubicBezTo>
                                    <a:pt x="754952" y="500301"/>
                                    <a:pt x="586019" y="0"/>
                                    <a:pt x="586019" y="0"/>
                                  </a:cubicBezTo>
                                  <a:cubicBezTo>
                                    <a:pt x="586019" y="0"/>
                                    <a:pt x="189677" y="344363"/>
                                    <a:pt x="53231" y="864156"/>
                                  </a:cubicBezTo>
                                  <a:cubicBezTo>
                                    <a:pt x="-83214" y="1383949"/>
                                    <a:pt x="85718" y="1884249"/>
                                    <a:pt x="85718" y="1884249"/>
                                  </a:cubicBezTo>
                                  <a:cubicBezTo>
                                    <a:pt x="85718" y="1884249"/>
                                    <a:pt x="475563" y="1539887"/>
                                    <a:pt x="618507" y="10200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99290" name="Freeform: Shape 25299290"/>
                          <wps:cNvSpPr/>
                          <wps:spPr>
                            <a:xfrm>
                              <a:off x="3013546" y="0"/>
                              <a:ext cx="671737" cy="1884249"/>
                            </a:xfrm>
                            <a:custGeom>
                              <a:avLst/>
                              <a:gdLst>
                                <a:gd name="connsiteX0" fmla="*/ 586019 w 671737"/>
                                <a:gd name="connsiteY0" fmla="*/ 1884249 h 1884249"/>
                                <a:gd name="connsiteX1" fmla="*/ 618506 w 671737"/>
                                <a:gd name="connsiteY1" fmla="*/ 864156 h 1884249"/>
                                <a:gd name="connsiteX2" fmla="*/ 85719 w 671737"/>
                                <a:gd name="connsiteY2" fmla="*/ 0 h 1884249"/>
                                <a:gd name="connsiteX3" fmla="*/ 53232 w 671737"/>
                                <a:gd name="connsiteY3" fmla="*/ 1020094 h 1884249"/>
                                <a:gd name="connsiteX4" fmla="*/ 586019 w 671737"/>
                                <a:gd name="connsiteY4" fmla="*/ 1884249 h 18842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1737" h="1884249">
                                  <a:moveTo>
                                    <a:pt x="586019" y="1884249"/>
                                  </a:moveTo>
                                  <a:cubicBezTo>
                                    <a:pt x="586019" y="1884249"/>
                                    <a:pt x="754952" y="1383949"/>
                                    <a:pt x="618506" y="864156"/>
                                  </a:cubicBezTo>
                                  <a:cubicBezTo>
                                    <a:pt x="482061" y="344363"/>
                                    <a:pt x="85719" y="0"/>
                                    <a:pt x="85719" y="0"/>
                                  </a:cubicBezTo>
                                  <a:cubicBezTo>
                                    <a:pt x="85719" y="0"/>
                                    <a:pt x="-83214" y="500301"/>
                                    <a:pt x="53232" y="1020094"/>
                                  </a:cubicBezTo>
                                  <a:cubicBezTo>
                                    <a:pt x="189677" y="1539887"/>
                                    <a:pt x="586019" y="1884249"/>
                                    <a:pt x="586019" y="18842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827660" name="Freeform: Shape 1435827660"/>
                          <wps:cNvSpPr/>
                          <wps:spPr>
                            <a:xfrm>
                              <a:off x="747202" y="3912331"/>
                              <a:ext cx="3586570" cy="1214127"/>
                            </a:xfrm>
                            <a:custGeom>
                              <a:avLst/>
                              <a:gdLst>
                                <a:gd name="connsiteX0" fmla="*/ 2709421 w 3586570"/>
                                <a:gd name="connsiteY0" fmla="*/ 57588 h 1214127"/>
                                <a:gd name="connsiteX1" fmla="*/ 1786788 w 3586570"/>
                                <a:gd name="connsiteY1" fmla="*/ 57588 h 1214127"/>
                                <a:gd name="connsiteX2" fmla="*/ 864156 w 3586570"/>
                                <a:gd name="connsiteY2" fmla="*/ 51090 h 1214127"/>
                                <a:gd name="connsiteX3" fmla="*/ 0 w 3586570"/>
                                <a:gd name="connsiteY3" fmla="*/ 583878 h 1214127"/>
                                <a:gd name="connsiteX4" fmla="*/ 1020094 w 3586570"/>
                                <a:gd name="connsiteY4" fmla="*/ 616365 h 1214127"/>
                                <a:gd name="connsiteX5" fmla="*/ 1266995 w 3586570"/>
                                <a:gd name="connsiteY5" fmla="*/ 525402 h 1214127"/>
                                <a:gd name="connsiteX6" fmla="*/ 870653 w 3586570"/>
                                <a:gd name="connsiteY6" fmla="*/ 856770 h 1214127"/>
                                <a:gd name="connsiteX7" fmla="*/ 1020094 w 3586570"/>
                                <a:gd name="connsiteY7" fmla="*/ 1214127 h 1214127"/>
                                <a:gd name="connsiteX8" fmla="*/ 1656840 w 3586570"/>
                                <a:gd name="connsiteY8" fmla="*/ 648852 h 1214127"/>
                                <a:gd name="connsiteX9" fmla="*/ 1793286 w 3586570"/>
                                <a:gd name="connsiteY9" fmla="*/ 466925 h 1214127"/>
                                <a:gd name="connsiteX10" fmla="*/ 1929731 w 3586570"/>
                                <a:gd name="connsiteY10" fmla="*/ 648852 h 1214127"/>
                                <a:gd name="connsiteX11" fmla="*/ 2566478 w 3586570"/>
                                <a:gd name="connsiteY11" fmla="*/ 1214127 h 1214127"/>
                                <a:gd name="connsiteX12" fmla="*/ 2715918 w 3586570"/>
                                <a:gd name="connsiteY12" fmla="*/ 856770 h 1214127"/>
                                <a:gd name="connsiteX13" fmla="*/ 2319576 w 3586570"/>
                                <a:gd name="connsiteY13" fmla="*/ 525402 h 1214127"/>
                                <a:gd name="connsiteX14" fmla="*/ 2566478 w 3586570"/>
                                <a:gd name="connsiteY14" fmla="*/ 616365 h 1214127"/>
                                <a:gd name="connsiteX15" fmla="*/ 3586571 w 3586570"/>
                                <a:gd name="connsiteY15" fmla="*/ 583878 h 1214127"/>
                                <a:gd name="connsiteX16" fmla="*/ 2709421 w 3586570"/>
                                <a:gd name="connsiteY16" fmla="*/ 57588 h 12141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586570" h="1214127">
                                  <a:moveTo>
                                    <a:pt x="2709421" y="57588"/>
                                  </a:moveTo>
                                  <a:cubicBezTo>
                                    <a:pt x="2326073" y="-46371"/>
                                    <a:pt x="1955721" y="18603"/>
                                    <a:pt x="1786788" y="57588"/>
                                  </a:cubicBezTo>
                                  <a:cubicBezTo>
                                    <a:pt x="1617856" y="18603"/>
                                    <a:pt x="1247503" y="-46371"/>
                                    <a:pt x="864156" y="51090"/>
                                  </a:cubicBezTo>
                                  <a:cubicBezTo>
                                    <a:pt x="344363" y="187536"/>
                                    <a:pt x="0" y="583878"/>
                                    <a:pt x="0" y="583878"/>
                                  </a:cubicBezTo>
                                  <a:cubicBezTo>
                                    <a:pt x="0" y="583878"/>
                                    <a:pt x="500301" y="752811"/>
                                    <a:pt x="1020094" y="616365"/>
                                  </a:cubicBezTo>
                                  <a:cubicBezTo>
                                    <a:pt x="1104560" y="590376"/>
                                    <a:pt x="1189026" y="564386"/>
                                    <a:pt x="1266995" y="525402"/>
                                  </a:cubicBezTo>
                                  <a:cubicBezTo>
                                    <a:pt x="1169534" y="661847"/>
                                    <a:pt x="1072073" y="772303"/>
                                    <a:pt x="870653" y="856770"/>
                                  </a:cubicBezTo>
                                  <a:lnTo>
                                    <a:pt x="1020094" y="1214127"/>
                                  </a:lnTo>
                                  <a:cubicBezTo>
                                    <a:pt x="1370954" y="1064687"/>
                                    <a:pt x="1520394" y="843774"/>
                                    <a:pt x="1656840" y="648852"/>
                                  </a:cubicBezTo>
                                  <a:cubicBezTo>
                                    <a:pt x="1702322" y="583878"/>
                                    <a:pt x="1741306" y="525402"/>
                                    <a:pt x="1793286" y="466925"/>
                                  </a:cubicBezTo>
                                  <a:cubicBezTo>
                                    <a:pt x="1838767" y="525402"/>
                                    <a:pt x="1884249" y="583878"/>
                                    <a:pt x="1929731" y="648852"/>
                                  </a:cubicBezTo>
                                  <a:cubicBezTo>
                                    <a:pt x="2059680" y="843774"/>
                                    <a:pt x="2209120" y="1064687"/>
                                    <a:pt x="2566478" y="1214127"/>
                                  </a:cubicBezTo>
                                  <a:lnTo>
                                    <a:pt x="2715918" y="856770"/>
                                  </a:lnTo>
                                  <a:cubicBezTo>
                                    <a:pt x="2514498" y="772303"/>
                                    <a:pt x="2417037" y="661847"/>
                                    <a:pt x="2319576" y="525402"/>
                                  </a:cubicBezTo>
                                  <a:cubicBezTo>
                                    <a:pt x="2397545" y="557889"/>
                                    <a:pt x="2475514" y="590376"/>
                                    <a:pt x="2566478" y="616365"/>
                                  </a:cubicBezTo>
                                  <a:cubicBezTo>
                                    <a:pt x="3086271" y="752811"/>
                                    <a:pt x="3586571" y="583878"/>
                                    <a:pt x="3586571" y="583878"/>
                                  </a:cubicBezTo>
                                  <a:cubicBezTo>
                                    <a:pt x="3586571" y="583878"/>
                                    <a:pt x="3229213" y="194033"/>
                                    <a:pt x="2709421" y="5758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6488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597A16" id="Group 1983232215" o:spid="_x0000_s1026" alt="&quot;&quot;" style="position:absolute;margin-left:4.3pt;margin-top:18.85pt;width:710.65pt;height:537.1pt;z-index:-251649024;mso-width-relative:margin;mso-height-relative:margin" coordsize="90251,68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">
                <v:rect id="Rectangle 946684289" o:spid="_x0000_s1027" alt="Decorative" style="position:absolute;width:90251;height:68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" fillcolor="white [3212]" strokecolor="#252c63 [3204]" strokeweight="8pt"/>
                <v:group id="Graphic 3" o:spid="_x0000_s1028" alt="Decorative" style="position:absolute;left:19812;top:7728;width:50657;height:51298" coordsize="50679,51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">
                  <v:shape id="Freeform: Shape 264553344" o:spid="_x0000_s1029" style="position:absolute;left:649;top:31694;width:18843;height:6718;visibility:visible;mso-wrap-style:square;v-text-anchor:middle" coordsize="1884249,67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" path="m1884249,586019v,,-344362,-396342,-864155,-532788c500301,-83214,,85718,,85718v,,344363,396342,864156,532789c1383949,754952,1884249,586019,1884249,586019xe" filled="f" stroked="f" strokeweight="1.80247mm">
                    <v:stroke joinstyle="miter"/>
                    <v:path arrowok="t" o:connecttype="custom" o:connectlocs="1884249,586019;1020094,53231;0,85718;864156,618507;1884249,586019" o:connectangles="0,0,0,0,0"/>
                  </v:shape>
                  <v:shape id="Freeform: Shape 82501791" o:spid="_x0000_s1030" style="position:absolute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" path="m1377451,1377451v,,-103958,-513295,-480808,-896642c513295,103958,,,,,,,103959,513296,480808,896643v383348,376850,896643,480808,896643,480808xe" filled="f" stroked="f" strokeweight="1.80247mm">
                    <v:stroke joinstyle="miter"/>
                    <v:path arrowok="t" o:connecttype="custom" o:connectlocs="1377451,1377451;896643,480809;0,0;480808,896643;1377451,1377451" o:connectangles="0,0,0,0,0"/>
                  </v:shape>
                  <v:shape id="Freeform: Shape 315548390" o:spid="_x0000_s1031" style="position:absolute;left:6095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" path="m586019,1884249v,,168933,-500300,32487,-1020093c482061,344363,85719,,85719,v,,-168933,500301,-32488,1020094c189677,1539887,586019,1884249,586019,1884249xe" filled="f" stroked="f" strokeweight="1.80247mm">
                    <v:stroke joinstyle="miter"/>
                    <v:path arrowok="t" o:connecttype="custom" o:connectlocs="586019,1884249;618506,864156;85719,0;53231,1020094;586019,1884249" o:connectangles="0,0,0,0,0"/>
                  </v:shape>
                  <v:shape id="Freeform: Shape 1169793970" o:spid="_x0000_s1032" style="position:absolute;left:13891;width:6718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" path="m618506,1020094c754952,500301,586019,,586019,v,,-396342,344363,-532788,864156c-83214,1383949,85719,1884249,85719,1884249v,,389844,-344362,532787,-864155xe" filled="f" stroked="f" strokeweight="1.80247mm">
                    <v:stroke joinstyle="miter"/>
                    <v:path arrowok="t" o:connecttype="custom" o:connectlocs="618506,1020094;586019,0;53231,864156;85719,1884249;618506,1020094" o:connectangles="0,0,0,0,0"/>
                  </v:shape>
                  <v:shape id="Freeform: Shape 520187824" o:spid="_x0000_s1033" style="position:absolute;left:31187;top:31666;width:18843;height:6746;visibility:visible;mso-wrap-style:square;v-text-anchor:middle" coordsize="1884249,674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" path="m864156,56078c344363,192524,,588866,,588866v,,500300,168933,1020093,32487c1539886,484907,1884249,88565,1884249,88565v,,-500300,-175430,-1020093,-32487xe" filled="f" stroked="f" strokeweight="1.80247mm">
                    <v:stroke joinstyle="miter"/>
                    <v:path arrowok="t" o:connecttype="custom" o:connectlocs="864156,56078;0,588866;1020093,621353;1884249,88565;864156,56078" o:connectangles="0,0,0,0,0"/>
                  </v:shape>
                  <v:shape id="Freeform: Shape 114129540" o:spid="_x0000_s1034" style="position:absolute;left:36905;top:17867;width:13774;height:13775;visibility:visible;mso-wrap-style:square;v-text-anchor:middle" coordsize="1377451,137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" path="m1377451,v,,-513296,103958,-896643,480809c97461,864156,,1377451,,1377451v,,513295,-103958,896643,-480808c1273493,513296,1377451,,1377451,xe" filled="f" stroked="f" strokeweight="1.80247mm">
                    <v:stroke joinstyle="miter"/>
                    <v:path arrowok="t" o:connecttype="custom" o:connectlocs="1377451,0;480808,480809;0,1377451;896643,896643;1377451,0" o:connectangles="0,0,0,0,0"/>
                  </v:shape>
                  <v:shape id="Freeform: Shape 1308321934" o:spid="_x0000_s1035" style="position:absolute;left:37932;top:5003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" path="m618507,1020094c754952,500301,586019,,586019,v,,-396342,344363,-532788,864156c-83214,1383949,85718,1884249,85718,1884249v,,389845,-344362,532789,-864155xe" filled="f" stroked="f" strokeweight="1.80247mm">
                    <v:stroke joinstyle="miter"/>
                    <v:path arrowok="t" o:connecttype="custom" o:connectlocs="618507,1020094;586019,0;53231,864156;85718,1884249;618507,1020094" o:connectangles="0,0,0,0,0"/>
                  </v:shape>
                  <v:shape id="Freeform: Shape 25299290" o:spid="_x0000_s1036" style="position:absolute;left:30135;width:6717;height:18842;visibility:visible;mso-wrap-style:square;v-text-anchor:middle" coordsize="671737,188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" path="m586019,1884249v,,168933,-500300,32487,-1020093c482061,344363,85719,,85719,v,,-168933,500301,-32487,1020094c189677,1539887,586019,1884249,586019,1884249xe" filled="f" stroked="f" strokeweight="1.80247mm">
                    <v:stroke joinstyle="miter"/>
                    <v:path arrowok="t" o:connecttype="custom" o:connectlocs="586019,1884249;618506,864156;85719,0;53232,1020094;586019,1884249" o:connectangles="0,0,0,0,0"/>
                  </v:shape>
                  <v:shape id="Freeform: Shape 1435827660" o:spid="_x0000_s1037" style="position:absolute;left:7472;top:39123;width:35865;height:12141;visibility:visible;mso-wrap-style:square;v-text-anchor:middle" coordsize="3586570,121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" path="m2709421,57588v-383348,-103959,-753700,-38985,-922633,c1617856,18603,1247503,-46371,864156,51090,344363,187536,,583878,,583878v,,500301,168933,1020094,32487c1104560,590376,1189026,564386,1266995,525402,1169534,661847,1072073,772303,870653,856770r149441,357357c1370954,1064687,1520394,843774,1656840,648852v45482,-64974,84466,-123450,136446,-181927c1838767,525402,1884249,583878,1929731,648852v129949,194922,279389,415835,636747,565275l2715918,856770c2514498,772303,2417037,661847,2319576,525402v77969,32487,155938,64974,246902,90963c3086271,752811,3586571,583878,3586571,583878v,,-357358,-389845,-877150,-526290xe" filled="f" stroked="f" strokeweight="1.80247mm">
                    <v:stroke joinstyle="miter"/>
                    <v:path arrowok="t" o:connecttype="custom" o:connectlocs="2709421,57588;1786788,57588;864156,51090;0,583878;1020094,616365;1266995,525402;870653,856770;1020094,1214127;1656840,648852;1793286,466925;1929731,648852;2566478,1214127;2715918,856770;2319576,525402;2566478,616365;3586571,583878;2709421,57588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1166"/>
        <w:gridCol w:w="4059"/>
        <w:gridCol w:w="4143"/>
        <w:gridCol w:w="3990"/>
        <w:gridCol w:w="1042"/>
      </w:tblGrid>
      <w:tr w:rsidR="0013497B" w:rsidRPr="002416E6" w14:paraId="3AFC6D7E" w14:textId="77777777" w:rsidTr="00C56065">
        <w:trPr>
          <w:trHeight w:val="1440"/>
        </w:trPr>
        <w:tc>
          <w:tcPr>
            <w:tcW w:w="15614" w:type="dxa"/>
            <w:gridSpan w:val="5"/>
          </w:tcPr>
          <w:p w14:paraId="02F2E308" w14:textId="77777777" w:rsidR="0013497B" w:rsidRPr="002416E6" w:rsidRDefault="0013497B" w:rsidP="002416E6">
            <w:pPr>
              <w:pStyle w:val="Heading2"/>
            </w:pPr>
            <w:r>
              <w:t>UNDERGRAD CERTIFICATE</w:t>
            </w:r>
          </w:p>
        </w:tc>
      </w:tr>
      <w:tr w:rsidR="0013497B" w:rsidRPr="002416E6" w14:paraId="2A2C3E51" w14:textId="77777777" w:rsidTr="00C56065">
        <w:trPr>
          <w:trHeight w:val="1008"/>
        </w:trPr>
        <w:tc>
          <w:tcPr>
            <w:tcW w:w="15614" w:type="dxa"/>
            <w:gridSpan w:val="5"/>
            <w:vAlign w:val="bottom"/>
          </w:tcPr>
          <w:p w14:paraId="01014E7A" w14:textId="77777777" w:rsidR="0013497B" w:rsidRPr="002416E6" w:rsidRDefault="0013497B" w:rsidP="00C56065">
            <w:pPr>
              <w:pStyle w:val="Heading3"/>
            </w:pPr>
            <w:sdt>
              <w:sdtPr>
                <w:id w:val="-417709729"/>
                <w:placeholder>
                  <w:docPart w:val="281BAB883CDF4291AF416B9B6F26171B"/>
                </w:placeholder>
                <w:temporary/>
                <w:showingPlcHdr/>
                <w15:appearance w15:val="hidden"/>
              </w:sdtPr>
              <w:sdtContent>
                <w:r w:rsidRPr="002416E6">
                  <w:t>This certifies that</w:t>
                </w:r>
              </w:sdtContent>
            </w:sdt>
          </w:p>
        </w:tc>
      </w:tr>
      <w:tr w:rsidR="0013497B" w:rsidRPr="002416E6" w14:paraId="2EB4E1FA" w14:textId="77777777" w:rsidTr="00C56065">
        <w:trPr>
          <w:trHeight w:val="1503"/>
        </w:trPr>
        <w:tc>
          <w:tcPr>
            <w:tcW w:w="15614" w:type="dxa"/>
            <w:gridSpan w:val="5"/>
            <w:vAlign w:val="center"/>
          </w:tcPr>
          <w:p w14:paraId="7E5F7267" w14:textId="77777777" w:rsidR="0013497B" w:rsidRPr="002416E6" w:rsidRDefault="0013497B" w:rsidP="00C56065">
            <w:pPr>
              <w:pStyle w:val="Heading1"/>
            </w:pPr>
            <w:r w:rsidRPr="00EB1FC3">
              <w:rPr>
                <w:noProof/>
              </w:rPr>
              <w:t>Dhruva Sakhia</w:t>
            </w:r>
          </w:p>
        </w:tc>
      </w:tr>
      <w:tr w:rsidR="0013497B" w:rsidRPr="002416E6" w14:paraId="06CE3C55" w14:textId="77777777" w:rsidTr="00C56065">
        <w:trPr>
          <w:trHeight w:val="1116"/>
        </w:trPr>
        <w:tc>
          <w:tcPr>
            <w:tcW w:w="15614" w:type="dxa"/>
            <w:gridSpan w:val="5"/>
          </w:tcPr>
          <w:p w14:paraId="6C4DFC20" w14:textId="77777777" w:rsidR="0013497B" w:rsidRPr="002416E6" w:rsidRDefault="0013497B" w:rsidP="002416E6">
            <w:r>
              <w:t>has successfully completed their Bachelors in Technology in Computer Science from Darshan University</w:t>
            </w:r>
          </w:p>
        </w:tc>
      </w:tr>
      <w:tr w:rsidR="0013497B" w:rsidRPr="002416E6" w14:paraId="18E93875" w14:textId="77777777" w:rsidTr="00C56065">
        <w:trPr>
          <w:trHeight w:val="1377"/>
        </w:trPr>
        <w:tc>
          <w:tcPr>
            <w:tcW w:w="15614" w:type="dxa"/>
            <w:gridSpan w:val="5"/>
          </w:tcPr>
          <w:p w14:paraId="30ED4127" w14:textId="77777777" w:rsidR="0013497B" w:rsidRPr="002416E6" w:rsidRDefault="0013497B" w:rsidP="001962F9">
            <w:pPr>
              <w:pStyle w:val="Heading3"/>
            </w:pPr>
            <w:r>
              <w:t>JUNE 04, 2029</w:t>
            </w:r>
          </w:p>
        </w:tc>
      </w:tr>
      <w:tr w:rsidR="0013497B" w:rsidRPr="002416E6" w14:paraId="05BABAB7" w14:textId="77777777" w:rsidTr="00C56065">
        <w:trPr>
          <w:trHeight w:val="1152"/>
        </w:trPr>
        <w:tc>
          <w:tcPr>
            <w:tcW w:w="1276" w:type="dxa"/>
          </w:tcPr>
          <w:p w14:paraId="46279853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780B8E5A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5" w:type="dxa"/>
            <w:vMerge w:val="restart"/>
            <w:tcBorders>
              <w:bottom w:val="single" w:sz="4" w:space="0" w:color="7F7F7F" w:themeColor="text1" w:themeTint="80"/>
            </w:tcBorders>
            <w:vAlign w:val="center"/>
          </w:tcPr>
          <w:p w14:paraId="6E61099B" w14:textId="77777777" w:rsidR="0013497B" w:rsidRPr="002416E6" w:rsidRDefault="0013497B" w:rsidP="00C56065">
            <w:pPr>
              <w:ind w:left="0" w:right="0"/>
            </w:pPr>
            <w:r w:rsidRPr="002416E6"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36960709" wp14:editId="3F41FB31">
                      <wp:extent cx="1131570" cy="1131570"/>
                      <wp:effectExtent l="38100" t="38100" r="30480" b="30480"/>
                      <wp:docPr id="1434241669" name="Group 1434241669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570" cy="1131570"/>
                                <a:chOff x="0" y="0"/>
                                <a:chExt cx="1131570" cy="1131570"/>
                              </a:xfrm>
                            </wpg:grpSpPr>
                            <wps:wsp>
                              <wps:cNvPr id="1493394263" name="Oval 1493394263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131570" cy="11315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76200"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3580280" name="Graphic 6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25" y="85725"/>
                                  <a:ext cx="977900" cy="93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E2F7FB" id="Group 1434241669" o:spid="_x0000_s1026" alt="Decorative" style="width:89.1pt;height:89.1pt;mso-position-horizontal-relative:char;mso-position-vertical-relative:line" coordsize="11315,1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">
                      <v:oval id="Oval 1493394263" o:spid="_x0000_s1027" alt="&quot;&quot;" style="position:absolute;width:11315;height:1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" fillcolor="#dcc683 [3206]" strokecolor="#bf9237 [3205]" strokeweight="6pt">
                        <v:stroke joinstyle="miter"/>
                      </v:oval>
                      <v:shape id="Graphic 6" o:spid="_x0000_s1028" type="#_x0000_t75" alt="Decorative" style="position:absolute;left:857;top:857;width:9779;height:9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7F7F7F" w:themeColor="text1" w:themeTint="80"/>
            </w:tcBorders>
          </w:tcPr>
          <w:p w14:paraId="1BBA6357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1155" w:type="dxa"/>
          </w:tcPr>
          <w:p w14:paraId="5881C6F6" w14:textId="77777777" w:rsidR="0013497B" w:rsidRPr="002416E6" w:rsidRDefault="0013497B" w:rsidP="001962F9">
            <w:pPr>
              <w:ind w:left="0" w:right="0"/>
            </w:pPr>
          </w:p>
        </w:tc>
      </w:tr>
      <w:tr w:rsidR="0013497B" w:rsidRPr="002416E6" w14:paraId="6E14A6BF" w14:textId="77777777" w:rsidTr="00C56065">
        <w:trPr>
          <w:trHeight w:val="1008"/>
        </w:trPr>
        <w:tc>
          <w:tcPr>
            <w:tcW w:w="1276" w:type="dxa"/>
          </w:tcPr>
          <w:p w14:paraId="6799AECF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0DD41B1C" w14:textId="77777777" w:rsidR="0013497B" w:rsidRPr="002416E6" w:rsidRDefault="0013497B" w:rsidP="001962F9">
            <w:pPr>
              <w:ind w:left="0" w:right="0"/>
            </w:pPr>
            <w:r>
              <w:t xml:space="preserve">Nilesh </w:t>
            </w:r>
            <w:proofErr w:type="spellStart"/>
            <w:r>
              <w:t>Gambhva</w:t>
            </w:r>
            <w:proofErr w:type="spellEnd"/>
          </w:p>
        </w:tc>
        <w:tc>
          <w:tcPr>
            <w:tcW w:w="4395" w:type="dxa"/>
            <w:vMerge/>
            <w:tcBorders>
              <w:top w:val="single" w:sz="4" w:space="0" w:color="7F7F7F" w:themeColor="text1" w:themeTint="80"/>
            </w:tcBorders>
          </w:tcPr>
          <w:p w14:paraId="1D20C7D5" w14:textId="77777777" w:rsidR="0013497B" w:rsidRPr="002416E6" w:rsidRDefault="0013497B" w:rsidP="001962F9">
            <w:pPr>
              <w:ind w:left="0" w:right="0"/>
            </w:pPr>
          </w:p>
        </w:tc>
        <w:tc>
          <w:tcPr>
            <w:tcW w:w="4394" w:type="dxa"/>
            <w:tcBorders>
              <w:top w:val="single" w:sz="4" w:space="0" w:color="7F7F7F" w:themeColor="text1" w:themeTint="80"/>
            </w:tcBorders>
          </w:tcPr>
          <w:p w14:paraId="0D9EF4DF" w14:textId="77777777" w:rsidR="0013497B" w:rsidRPr="002416E6" w:rsidRDefault="0013497B" w:rsidP="001962F9">
            <w:pPr>
              <w:ind w:left="0" w:right="0"/>
            </w:pPr>
            <w:r>
              <w:t>Gopi Sanghani</w:t>
            </w:r>
          </w:p>
        </w:tc>
        <w:tc>
          <w:tcPr>
            <w:tcW w:w="1155" w:type="dxa"/>
          </w:tcPr>
          <w:p w14:paraId="2624D539" w14:textId="77777777" w:rsidR="0013497B" w:rsidRPr="002416E6" w:rsidRDefault="0013497B" w:rsidP="001962F9">
            <w:pPr>
              <w:ind w:left="0" w:right="0"/>
            </w:pPr>
          </w:p>
        </w:tc>
      </w:tr>
    </w:tbl>
    <w:p w14:paraId="294DF2B0" w14:textId="77777777" w:rsidR="0013497B" w:rsidRDefault="0013497B">
      <w:pPr>
        <w:sectPr w:rsidR="0013497B" w:rsidSect="0013497B">
          <w:pgSz w:w="15840" w:h="12240" w:orient="landscape" w:code="1"/>
          <w:pgMar w:top="360" w:right="720" w:bottom="360" w:left="720" w:header="0" w:footer="0" w:gutter="0"/>
          <w:pgNumType w:start="1"/>
          <w:cols w:space="720"/>
          <w:docGrid w:linePitch="435"/>
        </w:sectPr>
      </w:pPr>
    </w:p>
    <w:p w14:paraId="2E6402CF" w14:textId="77777777" w:rsidR="0013497B" w:rsidRDefault="0013497B"/>
    <w:sectPr w:rsidR="0013497B" w:rsidSect="0013497B">
      <w:type w:val="continuous"/>
      <w:pgSz w:w="15840" w:h="12240" w:orient="landscape" w:code="1"/>
      <w:pgMar w:top="360" w:right="720" w:bottom="360" w:left="720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B718" w14:textId="77777777" w:rsidR="006C6012" w:rsidRDefault="006C6012" w:rsidP="000875C0">
      <w:r>
        <w:separator/>
      </w:r>
    </w:p>
  </w:endnote>
  <w:endnote w:type="continuationSeparator" w:id="0">
    <w:p w14:paraId="63F26A44" w14:textId="77777777" w:rsidR="006C6012" w:rsidRDefault="006C6012" w:rsidP="000875C0">
      <w:r>
        <w:continuationSeparator/>
      </w:r>
    </w:p>
  </w:endnote>
  <w:endnote w:type="continuationNotice" w:id="1">
    <w:p w14:paraId="65F25DE6" w14:textId="77777777" w:rsidR="006C6012" w:rsidRDefault="006C60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6A93" w14:textId="77777777" w:rsidR="006C6012" w:rsidRDefault="006C6012" w:rsidP="000875C0">
      <w:r>
        <w:separator/>
      </w:r>
    </w:p>
  </w:footnote>
  <w:footnote w:type="continuationSeparator" w:id="0">
    <w:p w14:paraId="14F5DB46" w14:textId="77777777" w:rsidR="006C6012" w:rsidRDefault="006C6012" w:rsidP="000875C0">
      <w:r>
        <w:continuationSeparator/>
      </w:r>
    </w:p>
  </w:footnote>
  <w:footnote w:type="continuationNotice" w:id="1">
    <w:p w14:paraId="411D9153" w14:textId="77777777" w:rsidR="006C6012" w:rsidRDefault="006C601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4A"/>
    <w:rsid w:val="0003083A"/>
    <w:rsid w:val="000875C0"/>
    <w:rsid w:val="00094622"/>
    <w:rsid w:val="00113F7A"/>
    <w:rsid w:val="0013497B"/>
    <w:rsid w:val="00185D3E"/>
    <w:rsid w:val="00186721"/>
    <w:rsid w:val="001962F9"/>
    <w:rsid w:val="002412F6"/>
    <w:rsid w:val="002416E6"/>
    <w:rsid w:val="002A4A8F"/>
    <w:rsid w:val="00314887"/>
    <w:rsid w:val="00324158"/>
    <w:rsid w:val="003415FF"/>
    <w:rsid w:val="00390B1D"/>
    <w:rsid w:val="003C07D9"/>
    <w:rsid w:val="003C2748"/>
    <w:rsid w:val="0045039F"/>
    <w:rsid w:val="0050636B"/>
    <w:rsid w:val="00511DB3"/>
    <w:rsid w:val="005358A0"/>
    <w:rsid w:val="005E108F"/>
    <w:rsid w:val="005F2A53"/>
    <w:rsid w:val="006237E5"/>
    <w:rsid w:val="00683186"/>
    <w:rsid w:val="006A75DC"/>
    <w:rsid w:val="006C6012"/>
    <w:rsid w:val="006F2FC9"/>
    <w:rsid w:val="00770E4A"/>
    <w:rsid w:val="007D2DEA"/>
    <w:rsid w:val="008130DC"/>
    <w:rsid w:val="0088227F"/>
    <w:rsid w:val="008D4107"/>
    <w:rsid w:val="008F7137"/>
    <w:rsid w:val="00967D57"/>
    <w:rsid w:val="009C6513"/>
    <w:rsid w:val="009D3373"/>
    <w:rsid w:val="00A04CC4"/>
    <w:rsid w:val="00A14C55"/>
    <w:rsid w:val="00A54BC3"/>
    <w:rsid w:val="00AA7521"/>
    <w:rsid w:val="00AC2AE5"/>
    <w:rsid w:val="00AD4135"/>
    <w:rsid w:val="00B26126"/>
    <w:rsid w:val="00B3467D"/>
    <w:rsid w:val="00B71E9A"/>
    <w:rsid w:val="00B76559"/>
    <w:rsid w:val="00BA757B"/>
    <w:rsid w:val="00C26A15"/>
    <w:rsid w:val="00C56065"/>
    <w:rsid w:val="00C70B50"/>
    <w:rsid w:val="00CB2A75"/>
    <w:rsid w:val="00CD4C49"/>
    <w:rsid w:val="00D04B64"/>
    <w:rsid w:val="00D76A8B"/>
    <w:rsid w:val="00E13588"/>
    <w:rsid w:val="00E47B68"/>
    <w:rsid w:val="00E52F25"/>
    <w:rsid w:val="00E62004"/>
    <w:rsid w:val="00E6489E"/>
    <w:rsid w:val="00E81CD3"/>
    <w:rsid w:val="00F01E2B"/>
    <w:rsid w:val="00F74A4F"/>
    <w:rsid w:val="00FA57FA"/>
    <w:rsid w:val="00FC5A7E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BAB3F"/>
  <w15:chartTrackingRefBased/>
  <w15:docId w15:val="{AE651B89-7BB1-4F80-B3DE-F467095D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2F9"/>
    <w:pPr>
      <w:ind w:left="3240" w:right="3240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DB3"/>
    <w:pPr>
      <w:keepNext/>
      <w:keepLines/>
      <w:ind w:left="0" w:right="0"/>
      <w:outlineLvl w:val="0"/>
    </w:pPr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DB3"/>
    <w:pPr>
      <w:keepNext/>
      <w:keepLines/>
      <w:spacing w:before="40"/>
      <w:ind w:left="0" w:right="0"/>
      <w:outlineLvl w:val="1"/>
    </w:pPr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2F9"/>
    <w:pPr>
      <w:keepNext/>
      <w:keepLines/>
      <w:spacing w:before="40"/>
      <w:ind w:left="0" w:right="0"/>
      <w:outlineLvl w:val="2"/>
    </w:pPr>
    <w:rPr>
      <w:rFonts w:eastAsiaTheme="majorEastAsia" w:cstheme="majorBidi"/>
      <w:caps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4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7521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5C0"/>
  </w:style>
  <w:style w:type="paragraph" w:styleId="Footer">
    <w:name w:val="footer"/>
    <w:basedOn w:val="Normal"/>
    <w:link w:val="FooterChar"/>
    <w:uiPriority w:val="99"/>
    <w:semiHidden/>
    <w:rsid w:val="000875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5C0"/>
  </w:style>
  <w:style w:type="character" w:customStyle="1" w:styleId="Heading1Char">
    <w:name w:val="Heading 1 Char"/>
    <w:basedOn w:val="DefaultParagraphFont"/>
    <w:link w:val="Heading1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40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DB3"/>
    <w:rPr>
      <w:rFonts w:asciiTheme="majorHAnsi" w:eastAsiaTheme="majorEastAsia" w:hAnsiTheme="majorHAnsi" w:cstheme="majorBidi"/>
      <w:caps/>
      <w:color w:val="8E6C29" w:themeColor="accent2" w:themeShade="BF"/>
      <w:spacing w:val="2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2F9"/>
    <w:rPr>
      <w:rFonts w:eastAsiaTheme="majorEastAsia" w:cstheme="majorBidi"/>
      <w:caps/>
      <w:spacing w:val="20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ena\AppData\Roaming\Microsoft\Templates\Diploma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D95B63E9E640E4A1C303E97261E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5D9FA-FE7C-4497-AC02-B82104E1B4C4}"/>
      </w:docPartPr>
      <w:docPartBody>
        <w:p w:rsidR="007E560D" w:rsidRDefault="00D94464" w:rsidP="00D94464">
          <w:pPr>
            <w:pStyle w:val="CAD95B63E9E640E4A1C303E97261EAEB"/>
          </w:pPr>
          <w:r w:rsidRPr="002416E6">
            <w:t>This certifies that</w:t>
          </w:r>
        </w:p>
      </w:docPartBody>
    </w:docPart>
    <w:docPart>
      <w:docPartPr>
        <w:name w:val="3BD96D871698464183AC2F061C762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1C4B4-52E9-498E-B77A-0C0EA8DCC9DD}"/>
      </w:docPartPr>
      <w:docPartBody>
        <w:p w:rsidR="007E560D" w:rsidRDefault="00D94464" w:rsidP="00D94464">
          <w:pPr>
            <w:pStyle w:val="3BD96D871698464183AC2F061C76243A"/>
          </w:pPr>
          <w:r w:rsidRPr="002416E6">
            <w:t>This certifies that</w:t>
          </w:r>
        </w:p>
      </w:docPartBody>
    </w:docPart>
    <w:docPart>
      <w:docPartPr>
        <w:name w:val="EB7F43BFDEA64501A88BF9F712556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8C0B8-E0E1-42C0-A2B5-4BD1EA1853B1}"/>
      </w:docPartPr>
      <w:docPartBody>
        <w:p w:rsidR="007E560D" w:rsidRDefault="00D94464" w:rsidP="00D94464">
          <w:pPr>
            <w:pStyle w:val="EB7F43BFDEA64501A88BF9F712556586"/>
          </w:pPr>
          <w:r w:rsidRPr="002416E6">
            <w:t>This certifies that</w:t>
          </w:r>
        </w:p>
      </w:docPartBody>
    </w:docPart>
    <w:docPart>
      <w:docPartPr>
        <w:name w:val="AE5B8341BAAB4C2FBD16599C4D662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DDC49-DAC1-4EF2-B041-267EAD1B6A3C}"/>
      </w:docPartPr>
      <w:docPartBody>
        <w:p w:rsidR="007E560D" w:rsidRDefault="00D94464" w:rsidP="00D94464">
          <w:pPr>
            <w:pStyle w:val="AE5B8341BAAB4C2FBD16599C4D662168"/>
          </w:pPr>
          <w:r w:rsidRPr="002416E6">
            <w:t>This certifies that</w:t>
          </w:r>
        </w:p>
      </w:docPartBody>
    </w:docPart>
    <w:docPart>
      <w:docPartPr>
        <w:name w:val="281BAB883CDF4291AF416B9B6F261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60023-AC7B-4872-9A04-D7110E485A76}"/>
      </w:docPartPr>
      <w:docPartBody>
        <w:p w:rsidR="007E560D" w:rsidRDefault="00D94464" w:rsidP="00D94464">
          <w:pPr>
            <w:pStyle w:val="281BAB883CDF4291AF416B9B6F26171B"/>
          </w:pPr>
          <w:r w:rsidRPr="002416E6">
            <w:t>This certifies that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64"/>
    <w:rsid w:val="007E560D"/>
    <w:rsid w:val="00D94464"/>
    <w:rsid w:val="00FC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D95B63E9E640E4A1C303E97261EAEB">
    <w:name w:val="CAD95B63E9E640E4A1C303E97261EAEB"/>
    <w:rsid w:val="00D94464"/>
  </w:style>
  <w:style w:type="paragraph" w:customStyle="1" w:styleId="3BD96D871698464183AC2F061C76243A">
    <w:name w:val="3BD96D871698464183AC2F061C76243A"/>
    <w:rsid w:val="00D94464"/>
  </w:style>
  <w:style w:type="paragraph" w:customStyle="1" w:styleId="EB7F43BFDEA64501A88BF9F712556586">
    <w:name w:val="EB7F43BFDEA64501A88BF9F712556586"/>
    <w:rsid w:val="00D94464"/>
  </w:style>
  <w:style w:type="paragraph" w:customStyle="1" w:styleId="AE5B8341BAAB4C2FBD16599C4D662168">
    <w:name w:val="AE5B8341BAAB4C2FBD16599C4D662168"/>
    <w:rsid w:val="00D94464"/>
  </w:style>
  <w:style w:type="paragraph" w:customStyle="1" w:styleId="281BAB883CDF4291AF416B9B6F26171B">
    <w:name w:val="281BAB883CDF4291AF416B9B6F26171B"/>
    <w:rsid w:val="00D94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iploma Certificate">
  <a:themeElements>
    <a:clrScheme name="Custom 9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2C63"/>
      </a:accent1>
      <a:accent2>
        <a:srgbClr val="BF9237"/>
      </a:accent2>
      <a:accent3>
        <a:srgbClr val="DCC683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4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C2EF5-287D-4561-BFA6-50A1F499EF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817084-4CD2-42EC-844D-FC481F4183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11E3617-EDAB-410B-97BD-EFA2853595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B25B6-ABF4-4CD9-918E-9D3BC7D4D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Diploma certificate</Template>
  <TotalTime>2</TotalTime>
  <Pages>5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Shreena</dc:creator>
  <cp:keywords/>
  <dc:description/>
  <cp:lastModifiedBy>Shreena Solia</cp:lastModifiedBy>
  <cp:revision>1</cp:revision>
  <dcterms:created xsi:type="dcterms:W3CDTF">2026-07-09T07:35:00Z</dcterms:created>
  <dcterms:modified xsi:type="dcterms:W3CDTF">2026-07-09T07:38:00Z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