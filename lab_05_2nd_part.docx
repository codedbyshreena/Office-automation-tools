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C384" w14:textId="77777777" w:rsidR="0045039F" w:rsidRDefault="00C56065" w:rsidP="00314887">
      <w:pPr>
        <w:spacing w:before="60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" name="Rectangle 1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9" name="Freeform: Shape 9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74915" id="Group 2" o:spid="_x0000_s1026" alt="&quot;&quot;" style="position:absolute;margin-left:4.3pt;margin-top:18.85pt;width:710.65pt;height:537.1pt;z-index:-251658239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">
                <v:rect id="Rectangle 1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: Shape 9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0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1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3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6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7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6"/>
        <w:gridCol w:w="4059"/>
        <w:gridCol w:w="4143"/>
        <w:gridCol w:w="3990"/>
        <w:gridCol w:w="1042"/>
      </w:tblGrid>
      <w:tr w:rsidR="00A04CC4" w:rsidRPr="002416E6" w14:paraId="03AD4131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24FC71FA" w14:textId="068FFF0B" w:rsidR="00A04CC4" w:rsidRPr="002416E6" w:rsidRDefault="00770E4A" w:rsidP="002416E6">
            <w:pPr>
              <w:pStyle w:val="Heading2"/>
            </w:pPr>
            <w:r>
              <w:t>UNDERGRAD CERTIFICATE</w:t>
            </w:r>
          </w:p>
        </w:tc>
      </w:tr>
      <w:tr w:rsidR="00A04CC4" w:rsidRPr="002416E6" w14:paraId="34AAAD1D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28AA9F36" w14:textId="77777777" w:rsidR="00A04CC4" w:rsidRPr="002416E6" w:rsidRDefault="00BA6250" w:rsidP="00C56065">
            <w:pPr>
              <w:pStyle w:val="Heading3"/>
            </w:pPr>
            <w:sdt>
              <w:sdtPr>
                <w:id w:val="-1513449137"/>
                <w:placeholder>
                  <w:docPart w:val="AF390D664FC54136A6E523EFF427A28F"/>
                </w:placeholder>
                <w:temporary/>
                <w:showingPlcHdr/>
                <w15:appearance w15:val="hidden"/>
              </w:sdtPr>
              <w:sdtEndPr/>
              <w:sdtContent>
                <w:r w:rsidR="00AA7521" w:rsidRPr="002416E6">
                  <w:t>This certifies that</w:t>
                </w:r>
              </w:sdtContent>
            </w:sdt>
          </w:p>
        </w:tc>
      </w:tr>
      <w:tr w:rsidR="00A04CC4" w:rsidRPr="002416E6" w14:paraId="6C6D1473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12C00ADA" w14:textId="1DF3E3BC" w:rsidR="00A04CC4" w:rsidRPr="002416E6" w:rsidRDefault="00770E4A" w:rsidP="00C56065">
            <w:pPr>
              <w:pStyle w:val="Heading1"/>
            </w:pPr>
            <w:fldSimple w:instr=" MERGEFIELD name ">
              <w:r w:rsidRPr="00EB1FC3">
                <w:rPr>
                  <w:noProof/>
                </w:rPr>
                <w:t>Shreena Solia</w:t>
              </w:r>
            </w:fldSimple>
          </w:p>
        </w:tc>
      </w:tr>
      <w:tr w:rsidR="00A04CC4" w:rsidRPr="002416E6" w14:paraId="05DA4336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2FB67604" w14:textId="2A4C969C" w:rsidR="00A04CC4" w:rsidRPr="002416E6" w:rsidRDefault="00770E4A" w:rsidP="002416E6">
            <w:r>
              <w:t>has successfully completed their Bachelors in Technology in Computer Science from Darshan University</w:t>
            </w:r>
          </w:p>
        </w:tc>
      </w:tr>
      <w:tr w:rsidR="00A04CC4" w:rsidRPr="002416E6" w14:paraId="3E81FC51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2151143C" w14:textId="54E70703" w:rsidR="00A04CC4" w:rsidRPr="002416E6" w:rsidRDefault="00770E4A" w:rsidP="001962F9">
            <w:pPr>
              <w:pStyle w:val="Heading3"/>
            </w:pPr>
            <w:r>
              <w:t>JUNE 04, 2029</w:t>
            </w:r>
          </w:p>
        </w:tc>
      </w:tr>
      <w:tr w:rsidR="00A04CC4" w:rsidRPr="002416E6" w14:paraId="44C96A9A" w14:textId="77777777" w:rsidTr="00C56065">
        <w:trPr>
          <w:trHeight w:val="1152"/>
        </w:trPr>
        <w:tc>
          <w:tcPr>
            <w:tcW w:w="1276" w:type="dxa"/>
          </w:tcPr>
          <w:p w14:paraId="1BB983F3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3707B08F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3D0D2907" w14:textId="77777777" w:rsidR="00A04CC4" w:rsidRPr="002416E6" w:rsidRDefault="00E47B68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3" name="Group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4" name="Oval 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93BE4" id="Group 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">
                      <v:oval id="Oval 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" fillcolor="#dcc683 [3206]" strokecolor="#bf9237 [3205]" strokeweight="6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3CEBCB88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1155" w:type="dxa"/>
          </w:tcPr>
          <w:p w14:paraId="3CEC0004" w14:textId="77777777" w:rsidR="00A04CC4" w:rsidRPr="002416E6" w:rsidRDefault="00A04CC4" w:rsidP="001962F9">
            <w:pPr>
              <w:ind w:left="0" w:right="0"/>
            </w:pPr>
          </w:p>
        </w:tc>
      </w:tr>
      <w:tr w:rsidR="00A04CC4" w:rsidRPr="002416E6" w14:paraId="790878ED" w14:textId="77777777" w:rsidTr="00C56065">
        <w:trPr>
          <w:trHeight w:val="1008"/>
        </w:trPr>
        <w:tc>
          <w:tcPr>
            <w:tcW w:w="1276" w:type="dxa"/>
          </w:tcPr>
          <w:p w14:paraId="7E0B64EB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162B7672" w14:textId="49A0033D" w:rsidR="00A04CC4" w:rsidRPr="002416E6" w:rsidRDefault="00770E4A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C6BBC9F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6C2FE4FE" w14:textId="71ECCF87" w:rsidR="00A04CC4" w:rsidRPr="002416E6" w:rsidRDefault="00770E4A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0470DE30" w14:textId="77777777" w:rsidR="00A04CC4" w:rsidRPr="002416E6" w:rsidRDefault="00A04CC4" w:rsidP="001962F9">
            <w:pPr>
              <w:ind w:left="0" w:right="0"/>
            </w:pPr>
          </w:p>
        </w:tc>
      </w:tr>
    </w:tbl>
    <w:p w14:paraId="551423B8" w14:textId="77777777" w:rsidR="00A04CC4" w:rsidRDefault="00A04CC4"/>
    <w:sectPr w:rsidR="00A04CC4" w:rsidSect="002412F6">
      <w:pgSz w:w="15840" w:h="12240" w:orient="landscape" w:code="1"/>
      <w:pgMar w:top="360" w:right="720" w:bottom="36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7BBB" w14:textId="77777777" w:rsidR="00BA6250" w:rsidRDefault="00BA6250" w:rsidP="000875C0">
      <w:r>
        <w:separator/>
      </w:r>
    </w:p>
  </w:endnote>
  <w:endnote w:type="continuationSeparator" w:id="0">
    <w:p w14:paraId="4BA0792A" w14:textId="77777777" w:rsidR="00BA6250" w:rsidRDefault="00BA6250" w:rsidP="000875C0">
      <w:r>
        <w:continuationSeparator/>
      </w:r>
    </w:p>
  </w:endnote>
  <w:endnote w:type="continuationNotice" w:id="1">
    <w:p w14:paraId="67953CBF" w14:textId="77777777" w:rsidR="00BA6250" w:rsidRDefault="00BA62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8919" w14:textId="77777777" w:rsidR="00BA6250" w:rsidRDefault="00BA6250" w:rsidP="000875C0">
      <w:r>
        <w:separator/>
      </w:r>
    </w:p>
  </w:footnote>
  <w:footnote w:type="continuationSeparator" w:id="0">
    <w:p w14:paraId="28CCF12A" w14:textId="77777777" w:rsidR="00BA6250" w:rsidRDefault="00BA6250" w:rsidP="000875C0">
      <w:r>
        <w:continuationSeparator/>
      </w:r>
    </w:p>
  </w:footnote>
  <w:footnote w:type="continuationNotice" w:id="1">
    <w:p w14:paraId="6E36BC4E" w14:textId="77777777" w:rsidR="00BA6250" w:rsidRDefault="00BA625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Shreena\OneDrive\Desktop\Uni-Lab-Programs\Semester03\oat lab\info_for_certifica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viewMergedData/>
    <w:odso>
      <w:udl w:val="Provider=Microsoft.ACE.OLEDB.12.0;User ID=Admin;Data Source=C:\Users\Shreena\OneDrive\Desktop\Uni-Lab-Programs\Semester03\oat lab\info_for_certifica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4A"/>
    <w:rsid w:val="0003083A"/>
    <w:rsid w:val="000875C0"/>
    <w:rsid w:val="00094622"/>
    <w:rsid w:val="00113F7A"/>
    <w:rsid w:val="00185D3E"/>
    <w:rsid w:val="00186721"/>
    <w:rsid w:val="001962F9"/>
    <w:rsid w:val="002412F6"/>
    <w:rsid w:val="002416E6"/>
    <w:rsid w:val="002A4A8F"/>
    <w:rsid w:val="00314887"/>
    <w:rsid w:val="00324158"/>
    <w:rsid w:val="003415FF"/>
    <w:rsid w:val="00390B1D"/>
    <w:rsid w:val="003C07D9"/>
    <w:rsid w:val="003C2748"/>
    <w:rsid w:val="0045039F"/>
    <w:rsid w:val="0050636B"/>
    <w:rsid w:val="00511DB3"/>
    <w:rsid w:val="005358A0"/>
    <w:rsid w:val="005E108F"/>
    <w:rsid w:val="005F2A53"/>
    <w:rsid w:val="006237E5"/>
    <w:rsid w:val="00683186"/>
    <w:rsid w:val="006A75DC"/>
    <w:rsid w:val="006F2FC9"/>
    <w:rsid w:val="00770E4A"/>
    <w:rsid w:val="007D2DEA"/>
    <w:rsid w:val="008130DC"/>
    <w:rsid w:val="0088227F"/>
    <w:rsid w:val="008D4107"/>
    <w:rsid w:val="008F7137"/>
    <w:rsid w:val="00967D57"/>
    <w:rsid w:val="009C6513"/>
    <w:rsid w:val="009D3373"/>
    <w:rsid w:val="00A04CC4"/>
    <w:rsid w:val="00A14C55"/>
    <w:rsid w:val="00A54BC3"/>
    <w:rsid w:val="00AA7521"/>
    <w:rsid w:val="00AC2AE5"/>
    <w:rsid w:val="00AD4135"/>
    <w:rsid w:val="00B26126"/>
    <w:rsid w:val="00B3467D"/>
    <w:rsid w:val="00B71E9A"/>
    <w:rsid w:val="00B76559"/>
    <w:rsid w:val="00BA6250"/>
    <w:rsid w:val="00BA757B"/>
    <w:rsid w:val="00C26A15"/>
    <w:rsid w:val="00C56065"/>
    <w:rsid w:val="00C70B50"/>
    <w:rsid w:val="00CB2A75"/>
    <w:rsid w:val="00CD4C49"/>
    <w:rsid w:val="00D04B64"/>
    <w:rsid w:val="00D76A8B"/>
    <w:rsid w:val="00E13588"/>
    <w:rsid w:val="00E47B68"/>
    <w:rsid w:val="00E52F25"/>
    <w:rsid w:val="00E62004"/>
    <w:rsid w:val="00E6489E"/>
    <w:rsid w:val="00E81CD3"/>
    <w:rsid w:val="00F01E2B"/>
    <w:rsid w:val="00F74A4F"/>
    <w:rsid w:val="00FA57FA"/>
    <w:rsid w:val="00FC5A7E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0AF45"/>
  <w15:chartTrackingRefBased/>
  <w15:docId w15:val="{AE651B89-7BB1-4F80-B3DE-F467095D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DB3"/>
    <w:pPr>
      <w:keepNext/>
      <w:keepLines/>
      <w:ind w:left="0" w:right="0"/>
      <w:outlineLvl w:val="0"/>
    </w:pPr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DB3"/>
    <w:pPr>
      <w:keepNext/>
      <w:keepLines/>
      <w:spacing w:before="40"/>
      <w:ind w:left="0" w:right="0"/>
      <w:outlineLvl w:val="1"/>
    </w:pPr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Theme="majorEastAsia" w:cstheme="majorBid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basedOn w:val="DefaultParagraphFont"/>
    <w:link w:val="Heading1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2F9"/>
    <w:rPr>
      <w:rFonts w:eastAsiaTheme="majorEastAsia" w:cstheme="majorBidi"/>
      <w:caps/>
      <w:spacing w:val="2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Shreena\OneDrive\Desktop\Uni-Lab-Programs\Semester03\oat%20lab\info_for_certificate.xlsx" TargetMode="External"/><Relationship Id="rId2" Type="http://schemas.openxmlformats.org/officeDocument/2006/relationships/mailMergeSource" Target="file:///C:\Users\Shreena\OneDrive\Desktop\Uni-Lab-Programs\Semester03\oat%20lab\info_for_certificate.xlsx" TargetMode="External"/><Relationship Id="rId1" Type="http://schemas.openxmlformats.org/officeDocument/2006/relationships/attachedTemplate" Target="file:///C:\Users\Shreena\AppData\Roaming\Microsoft\Templates\Diploma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390D664FC54136A6E523EFF427A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526B0-A206-49B3-AFC1-481B12425281}"/>
      </w:docPartPr>
      <w:docPartBody>
        <w:p w:rsidR="002A1055" w:rsidRDefault="002A1055">
          <w:pPr>
            <w:pStyle w:val="AF390D664FC54136A6E523EFF427A28F"/>
          </w:pPr>
          <w:r w:rsidRPr="002416E6">
            <w:t>This certifies that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55"/>
    <w:rsid w:val="002A1055"/>
    <w:rsid w:val="00FC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3729B603394A08B88B5F6CB9A47340">
    <w:name w:val="3A3729B603394A08B88B5F6CB9A47340"/>
  </w:style>
  <w:style w:type="paragraph" w:customStyle="1" w:styleId="AF390D664FC54136A6E523EFF427A28F">
    <w:name w:val="AF390D664FC54136A6E523EFF427A28F"/>
  </w:style>
  <w:style w:type="paragraph" w:customStyle="1" w:styleId="25FEBFDB5F484A9299E470ACF568D07D">
    <w:name w:val="25FEBFDB5F484A9299E470ACF568D07D"/>
  </w:style>
  <w:style w:type="paragraph" w:customStyle="1" w:styleId="2B63B1EC0D5C4C9FAFA6660C97BC6E4E">
    <w:name w:val="2B63B1EC0D5C4C9FAFA6660C97BC6E4E"/>
  </w:style>
  <w:style w:type="paragraph" w:customStyle="1" w:styleId="591879FA6017435A97FEC0114FA64715">
    <w:name w:val="591879FA6017435A97FEC0114FA64715"/>
  </w:style>
  <w:style w:type="paragraph" w:customStyle="1" w:styleId="F314A8304B9E44AABC2700C6EFA68EAF">
    <w:name w:val="F314A8304B9E44AABC2700C6EFA68EAF"/>
  </w:style>
  <w:style w:type="paragraph" w:customStyle="1" w:styleId="2F7760023AD8490581633E9659F48FC3">
    <w:name w:val="2F7760023AD8490581633E9659F48F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iploma Certificate">
  <a:themeElements>
    <a:clrScheme name="Custom 9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2C63"/>
      </a:accent1>
      <a:accent2>
        <a:srgbClr val="BF9237"/>
      </a:accent2>
      <a:accent3>
        <a:srgbClr val="DCC683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4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C2EF5-287D-4561-BFA6-50A1F499EF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817084-4CD2-42EC-844D-FC481F4183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11E3617-EDAB-410B-97BD-EFA2853595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B25B6-ABF4-4CD9-918E-9D3BC7D4D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Diploma certificate</Template>
  <TotalTime>9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Shreena</dc:creator>
  <cp:keywords/>
  <dc:description/>
  <cp:lastModifiedBy>Shreena Solia</cp:lastModifiedBy>
  <cp:revision>1</cp:revision>
  <dcterms:created xsi:type="dcterms:W3CDTF">2026-07-09T07:27:00Z</dcterms:created>
  <dcterms:modified xsi:type="dcterms:W3CDTF">2026-07-09T07:37:00Z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